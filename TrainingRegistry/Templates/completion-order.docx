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73" w:type="dxa"/>
        <w:tblInd w:w="-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  <w:gridCol w:w="292"/>
      </w:tblGrid>
      <w:tr w:rsidR="00586FB7" w14:paraId="0EBCEC1D" w14:textId="77777777" w:rsidTr="00047D69">
        <w:trPr>
          <w:gridAfter w:val="1"/>
          <w:wAfter w:w="292" w:type="dxa"/>
          <w:trHeight w:val="806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70949249" w14:textId="77777777" w:rsidR="00586FB7" w:rsidRDefault="00575756" w:rsidP="00113EA7">
            <w:pPr>
              <w:widowControl/>
              <w:ind w:firstLine="640"/>
              <w:jc w:val="center"/>
              <w:rPr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10A9F445" wp14:editId="630CA519">
                  <wp:extent cx="704850" cy="714375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0F38" w:rsidRPr="000027CF" w14:paraId="30996D48" w14:textId="77777777" w:rsidTr="00047D69">
        <w:trPr>
          <w:gridAfter w:val="1"/>
          <w:wAfter w:w="292" w:type="dxa"/>
          <w:trHeight w:val="987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00BAD61A" w14:textId="77777777" w:rsidR="00E23B20" w:rsidRPr="00A371C2" w:rsidRDefault="00E23B20" w:rsidP="00113EA7">
            <w:pPr>
              <w:spacing w:line="276" w:lineRule="auto"/>
              <w:ind w:left="-70" w:firstLine="640"/>
              <w:jc w:val="center"/>
              <w:rPr>
                <w:sz w:val="20"/>
              </w:rPr>
            </w:pPr>
            <w:r w:rsidRPr="00A371C2">
              <w:rPr>
                <w:sz w:val="20"/>
              </w:rPr>
              <w:t>САНКТ-</w:t>
            </w:r>
            <w:r w:rsidR="004C34A6" w:rsidRPr="00A371C2">
              <w:rPr>
                <w:sz w:val="20"/>
              </w:rPr>
              <w:t>ПЕТЕРБУРГСКОЕ ГОСУДАРСТВЕННОЕ БЮДЖЕТНОЕ ОБРАЗОВАТЕЛЬНОЕ УЧРЕЖДЕНИЕ</w:t>
            </w:r>
          </w:p>
          <w:p w14:paraId="1AB45473" w14:textId="77777777" w:rsidR="00E23B20" w:rsidRPr="00A371C2" w:rsidRDefault="004C34A6" w:rsidP="00113EA7">
            <w:pPr>
              <w:spacing w:line="276" w:lineRule="auto"/>
              <w:ind w:left="-70" w:firstLine="640"/>
              <w:jc w:val="center"/>
              <w:rPr>
                <w:sz w:val="20"/>
              </w:rPr>
            </w:pPr>
            <w:r w:rsidRPr="00A371C2">
              <w:rPr>
                <w:sz w:val="20"/>
              </w:rPr>
              <w:t>ДОПОЛНИТЕЛЬНОГО ПРОФЕССИОНАЛЬНОГО ОБРАЗОВАНИЯ</w:t>
            </w:r>
          </w:p>
          <w:p w14:paraId="131891AE" w14:textId="77777777" w:rsidR="00820F38" w:rsidRPr="00820F38" w:rsidRDefault="00820F38" w:rsidP="00113EA7">
            <w:pPr>
              <w:widowControl/>
              <w:spacing w:before="80"/>
              <w:ind w:right="74" w:firstLine="640"/>
              <w:jc w:val="center"/>
              <w:rPr>
                <w:b/>
                <w:sz w:val="22"/>
              </w:rPr>
            </w:pPr>
            <w:r w:rsidRPr="00820F38">
              <w:rPr>
                <w:b/>
                <w:szCs w:val="24"/>
              </w:rPr>
              <w:t>“УЧЕБНО-</w:t>
            </w:r>
            <w:r w:rsidR="00F02AF7">
              <w:rPr>
                <w:b/>
                <w:szCs w:val="24"/>
              </w:rPr>
              <w:t>МЕТОДИЧЕСКИЙ</w:t>
            </w:r>
            <w:r w:rsidRPr="00820F38">
              <w:rPr>
                <w:b/>
                <w:szCs w:val="24"/>
              </w:rPr>
              <w:t xml:space="preserve"> </w:t>
            </w:r>
            <w:r>
              <w:rPr>
                <w:b/>
                <w:szCs w:val="24"/>
              </w:rPr>
              <w:t xml:space="preserve"> </w:t>
            </w:r>
            <w:r w:rsidR="00F02AF7">
              <w:rPr>
                <w:b/>
                <w:szCs w:val="24"/>
              </w:rPr>
              <w:t>ЦЕНТР</w:t>
            </w:r>
            <w:r>
              <w:rPr>
                <w:b/>
                <w:szCs w:val="24"/>
              </w:rPr>
              <w:t xml:space="preserve"> </w:t>
            </w:r>
            <w:r w:rsidRPr="00820F38">
              <w:rPr>
                <w:b/>
              </w:rPr>
              <w:t xml:space="preserve"> ЖИЛИЩНОГО</w:t>
            </w:r>
            <w:r>
              <w:rPr>
                <w:b/>
              </w:rPr>
              <w:t xml:space="preserve"> </w:t>
            </w:r>
            <w:r w:rsidRPr="00820F38">
              <w:rPr>
                <w:b/>
                <w:sz w:val="22"/>
              </w:rPr>
              <w:t xml:space="preserve"> </w:t>
            </w:r>
            <w:r w:rsidRPr="00820F38">
              <w:rPr>
                <w:b/>
                <w:szCs w:val="24"/>
              </w:rPr>
              <w:t>КОМИТЕТА”</w:t>
            </w:r>
          </w:p>
        </w:tc>
      </w:tr>
      <w:tr w:rsidR="00820F38" w:rsidRPr="000027CF" w14:paraId="3484F469" w14:textId="77777777" w:rsidTr="00047D69">
        <w:trPr>
          <w:trHeight w:val="225"/>
        </w:trPr>
        <w:tc>
          <w:tcPr>
            <w:tcW w:w="100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90233AC" w14:textId="77777777" w:rsidR="00820F38" w:rsidRDefault="00820F38" w:rsidP="00113EA7">
            <w:pPr>
              <w:widowControl/>
              <w:ind w:left="-70" w:right="72" w:firstLine="640"/>
              <w:jc w:val="center"/>
              <w:rPr>
                <w:sz w:val="16"/>
                <w:szCs w:val="16"/>
              </w:rPr>
            </w:pPr>
            <w:r w:rsidRPr="00D67147">
              <w:rPr>
                <w:sz w:val="18"/>
              </w:rPr>
              <w:t>191028</w:t>
            </w:r>
            <w:r>
              <w:rPr>
                <w:sz w:val="18"/>
              </w:rPr>
              <w:t xml:space="preserve">, </w:t>
            </w:r>
            <w:r w:rsidRPr="00D67147">
              <w:rPr>
                <w:sz w:val="18"/>
              </w:rPr>
              <w:t>Санкт-Петербург</w:t>
            </w:r>
            <w:r>
              <w:rPr>
                <w:sz w:val="18"/>
              </w:rPr>
              <w:t>, у</w:t>
            </w:r>
            <w:r w:rsidRPr="00D67147">
              <w:rPr>
                <w:sz w:val="18"/>
              </w:rPr>
              <w:t xml:space="preserve">л. Моховая д.8, литера «Б», </w:t>
            </w:r>
            <w:r>
              <w:rPr>
                <w:sz w:val="18"/>
              </w:rPr>
              <w:t xml:space="preserve">тел./факс (812) </w:t>
            </w:r>
            <w:r w:rsidR="000A202A">
              <w:rPr>
                <w:sz w:val="18"/>
              </w:rPr>
              <w:t>416</w:t>
            </w:r>
            <w:r w:rsidR="000A202A" w:rsidRPr="00BE393E">
              <w:rPr>
                <w:sz w:val="18"/>
              </w:rPr>
              <w:t>-</w:t>
            </w:r>
            <w:r w:rsidR="000A202A">
              <w:rPr>
                <w:sz w:val="18"/>
              </w:rPr>
              <w:t>55-88</w:t>
            </w:r>
          </w:p>
        </w:tc>
      </w:tr>
      <w:tr w:rsidR="00820F38" w:rsidRPr="000027CF" w14:paraId="226FA357" w14:textId="77777777" w:rsidTr="00047D69">
        <w:trPr>
          <w:gridAfter w:val="1"/>
          <w:wAfter w:w="292" w:type="dxa"/>
          <w:trHeight w:val="180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</w:tcPr>
          <w:p w14:paraId="6BA134B3" w14:textId="77777777" w:rsidR="00820F38" w:rsidRPr="00820F38" w:rsidRDefault="00820F38" w:rsidP="00820F38">
            <w:pPr>
              <w:widowControl/>
              <w:ind w:right="72"/>
              <w:jc w:val="center"/>
              <w:rPr>
                <w:b/>
                <w:sz w:val="22"/>
              </w:rPr>
            </w:pPr>
          </w:p>
        </w:tc>
      </w:tr>
    </w:tbl>
    <w:p w14:paraId="2FD9F67B" w14:textId="77777777" w:rsidR="00154E5C" w:rsidRPr="00E23B20" w:rsidRDefault="00154E5C" w:rsidP="00E34F3D">
      <w:pPr>
        <w:jc w:val="center"/>
        <w:rPr>
          <w:b/>
          <w:bCs/>
          <w:szCs w:val="24"/>
        </w:rPr>
      </w:pPr>
    </w:p>
    <w:p w14:paraId="57D19729" w14:textId="77777777" w:rsidR="00F02AF7" w:rsidRDefault="00F02AF7" w:rsidP="00F02AF7">
      <w:pPr>
        <w:jc w:val="center"/>
        <w:rPr>
          <w:b/>
          <w:szCs w:val="24"/>
        </w:rPr>
      </w:pPr>
      <w:r w:rsidRPr="00ED061B">
        <w:rPr>
          <w:b/>
          <w:szCs w:val="24"/>
        </w:rPr>
        <w:t>ПРИКАЗ</w:t>
      </w:r>
    </w:p>
    <w:p w14:paraId="1EA0EEDE" w14:textId="77777777" w:rsidR="00F02AF7" w:rsidRPr="00597CDB" w:rsidRDefault="00F02AF7" w:rsidP="00F02AF7">
      <w:pPr>
        <w:jc w:val="center"/>
        <w:rPr>
          <w:b/>
          <w:szCs w:val="24"/>
        </w:rPr>
      </w:pPr>
    </w:p>
    <w:p w14:paraId="1EF86E80" w14:textId="73405A03" w:rsidR="00F02AF7" w:rsidRPr="000D4AFA" w:rsidRDefault="00EE635C" w:rsidP="001E1F19">
      <w:pPr>
        <w:ind w:right="-142"/>
        <w:jc w:val="both"/>
        <w:rPr>
          <w:b/>
          <w:szCs w:val="24"/>
          <w:u w:val="single"/>
        </w:rPr>
      </w:pPr>
      <w:r>
        <w:rPr>
          <w:b/>
          <w:szCs w:val="24"/>
        </w:rPr>
        <w:t>___.___</w:t>
      </w:r>
      <w:r w:rsidR="002B1D03">
        <w:rPr>
          <w:b/>
          <w:szCs w:val="24"/>
        </w:rPr>
        <w:t>.2026</w:t>
      </w:r>
      <w:r w:rsidR="00D506E0">
        <w:rPr>
          <w:b/>
          <w:szCs w:val="24"/>
        </w:rPr>
        <w:tab/>
      </w:r>
      <w:r w:rsidR="000D4AFA">
        <w:rPr>
          <w:b/>
          <w:szCs w:val="24"/>
        </w:rPr>
        <w:tab/>
      </w:r>
      <w:r w:rsidR="000D4AFA">
        <w:rPr>
          <w:b/>
          <w:szCs w:val="24"/>
        </w:rPr>
        <w:tab/>
      </w:r>
      <w:r w:rsidR="000D4AFA">
        <w:rPr>
          <w:b/>
          <w:szCs w:val="24"/>
        </w:rPr>
        <w:tab/>
      </w:r>
      <w:r w:rsidR="000D4AFA">
        <w:rPr>
          <w:b/>
          <w:szCs w:val="24"/>
        </w:rPr>
        <w:tab/>
      </w:r>
      <w:r w:rsidR="000D4AFA">
        <w:rPr>
          <w:b/>
          <w:szCs w:val="24"/>
        </w:rPr>
        <w:tab/>
      </w:r>
      <w:r w:rsidR="000D4AFA">
        <w:rPr>
          <w:b/>
          <w:szCs w:val="24"/>
        </w:rPr>
        <w:tab/>
      </w:r>
      <w:r w:rsidR="000D4AFA">
        <w:rPr>
          <w:b/>
          <w:szCs w:val="24"/>
        </w:rPr>
        <w:tab/>
      </w:r>
      <w:r w:rsidR="0091201D">
        <w:rPr>
          <w:b/>
          <w:szCs w:val="24"/>
        </w:rPr>
        <w:tab/>
      </w:r>
      <w:r w:rsidR="00100E55">
        <w:rPr>
          <w:b/>
          <w:szCs w:val="24"/>
        </w:rPr>
        <w:tab/>
      </w:r>
      <w:r w:rsidR="001E1F19">
        <w:rPr>
          <w:b/>
          <w:szCs w:val="24"/>
        </w:rPr>
        <w:t xml:space="preserve">        </w:t>
      </w:r>
      <w:r w:rsidR="00CE3161">
        <w:rPr>
          <w:b/>
          <w:szCs w:val="24"/>
        </w:rPr>
        <w:t xml:space="preserve"> </w:t>
      </w:r>
      <w:r w:rsidR="00597CDB" w:rsidRPr="00D24F00">
        <w:rPr>
          <w:b/>
          <w:szCs w:val="24"/>
        </w:rPr>
        <w:t xml:space="preserve"> </w:t>
      </w:r>
      <w:r w:rsidR="002A0EDA">
        <w:rPr>
          <w:b/>
          <w:szCs w:val="24"/>
        </w:rPr>
        <w:t xml:space="preserve">    </w:t>
      </w:r>
      <w:r w:rsidR="00597CDB" w:rsidRPr="00D24F00">
        <w:rPr>
          <w:b/>
          <w:szCs w:val="24"/>
        </w:rPr>
        <w:t xml:space="preserve"> </w:t>
      </w:r>
      <w:r w:rsidR="00100E55" w:rsidRPr="00D3204C">
        <w:rPr>
          <w:b/>
          <w:szCs w:val="24"/>
        </w:rPr>
        <w:t>№</w:t>
      </w:r>
      <w:r w:rsidR="00240FC4" w:rsidRPr="000634CF">
        <w:rPr>
          <w:b/>
          <w:szCs w:val="24"/>
        </w:rPr>
        <w:t xml:space="preserve"> </w:t>
      </w:r>
      <w:r>
        <w:rPr>
          <w:b/>
          <w:szCs w:val="24"/>
        </w:rPr>
        <w:t>___</w:t>
      </w:r>
      <w:r w:rsidR="00E66279">
        <w:rPr>
          <w:b/>
          <w:szCs w:val="24"/>
        </w:rPr>
        <w:t>-У</w:t>
      </w:r>
    </w:p>
    <w:p w14:paraId="3BB3F2A7" w14:textId="77777777" w:rsidR="00206912" w:rsidRDefault="00206912" w:rsidP="00422D47">
      <w:pPr>
        <w:jc w:val="both"/>
        <w:rPr>
          <w:b/>
          <w:szCs w:val="24"/>
        </w:rPr>
      </w:pPr>
    </w:p>
    <w:p w14:paraId="0170B575" w14:textId="77777777" w:rsidR="004D0E49" w:rsidRDefault="004D0E49" w:rsidP="00422D47">
      <w:pPr>
        <w:jc w:val="both"/>
        <w:rPr>
          <w:b/>
          <w:szCs w:val="24"/>
        </w:rPr>
      </w:pPr>
    </w:p>
    <w:p w14:paraId="5BEDF33D" w14:textId="77777777" w:rsidR="008D1976" w:rsidRPr="00953B78" w:rsidRDefault="008D1976" w:rsidP="008D1976">
      <w:pPr>
        <w:jc w:val="both"/>
        <w:rPr>
          <w:b/>
          <w:szCs w:val="24"/>
        </w:rPr>
      </w:pPr>
      <w:r w:rsidRPr="00953B78">
        <w:rPr>
          <w:b/>
          <w:szCs w:val="24"/>
        </w:rPr>
        <w:t>Об отчислении в связи с окончанием обучения</w:t>
      </w:r>
    </w:p>
    <w:p w14:paraId="52994BAB" w14:textId="77777777" w:rsidR="008D1976" w:rsidRDefault="008D1976" w:rsidP="008D1976">
      <w:pPr>
        <w:jc w:val="both"/>
        <w:rPr>
          <w:b/>
        </w:rPr>
      </w:pPr>
      <w:r w:rsidRPr="00953B78">
        <w:rPr>
          <w:b/>
        </w:rPr>
        <w:t>по дополнительной</w:t>
      </w:r>
      <w:r>
        <w:rPr>
          <w:b/>
        </w:rPr>
        <w:t xml:space="preserve"> профессиональной </w:t>
      </w:r>
      <w:r w:rsidRPr="00953B78">
        <w:rPr>
          <w:b/>
        </w:rPr>
        <w:t>образовательной</w:t>
      </w:r>
      <w:r>
        <w:rPr>
          <w:b/>
        </w:rPr>
        <w:t xml:space="preserve"> </w:t>
      </w:r>
    </w:p>
    <w:p w14:paraId="5DF8C2A0" w14:textId="77777777" w:rsidR="008D1976" w:rsidRDefault="008D1976" w:rsidP="008D1976">
      <w:pPr>
        <w:jc w:val="both"/>
        <w:rPr>
          <w:b/>
        </w:rPr>
      </w:pPr>
      <w:r w:rsidRPr="00953B78">
        <w:rPr>
          <w:b/>
        </w:rPr>
        <w:t xml:space="preserve">программе повышения </w:t>
      </w:r>
      <w:r w:rsidRPr="007C726E">
        <w:rPr>
          <w:b/>
        </w:rPr>
        <w:t xml:space="preserve">квалификации </w:t>
      </w:r>
    </w:p>
    <w:p w14:paraId="2B4F565C" w14:textId="7749741B" w:rsidR="008D1976" w:rsidRPr="00325F12" w:rsidRDefault="008D1976" w:rsidP="008D1976">
      <w:pPr>
        <w:jc w:val="both"/>
        <w:rPr>
          <w:b/>
          <w:szCs w:val="24"/>
        </w:rPr>
      </w:pPr>
      <w:r w:rsidRPr="00325F12">
        <w:rPr>
          <w:b/>
          <w:szCs w:val="24"/>
        </w:rPr>
        <w:t>«</w:t>
      </w:r>
      <w:r w:rsidR="00EE635C">
        <w:rPr>
          <w:b/>
          <w:szCs w:val="24"/>
        </w:rPr>
        <w:t>___________________________</w:t>
      </w:r>
      <w:r w:rsidRPr="00325F12">
        <w:rPr>
          <w:b/>
          <w:szCs w:val="24"/>
        </w:rPr>
        <w:t>»</w:t>
      </w:r>
      <w:r>
        <w:rPr>
          <w:b/>
          <w:szCs w:val="24"/>
        </w:rPr>
        <w:t>.</w:t>
      </w:r>
    </w:p>
    <w:p w14:paraId="1DB0BFEC" w14:textId="77777777" w:rsidR="008D1976" w:rsidRDefault="008D1976" w:rsidP="008D1976">
      <w:pPr>
        <w:jc w:val="both"/>
        <w:rPr>
          <w:b/>
          <w:szCs w:val="24"/>
        </w:rPr>
      </w:pPr>
    </w:p>
    <w:p w14:paraId="20BF7290" w14:textId="77777777" w:rsidR="008D1976" w:rsidRDefault="008D1976" w:rsidP="008D1976">
      <w:pPr>
        <w:pStyle w:val="Style52"/>
        <w:rPr>
          <w:b/>
        </w:rPr>
      </w:pPr>
    </w:p>
    <w:p w14:paraId="6B9AD022" w14:textId="3A5AA28F" w:rsidR="008D1976" w:rsidRPr="008805A6" w:rsidRDefault="008D1976" w:rsidP="008D1976">
      <w:pPr>
        <w:jc w:val="both"/>
        <w:rPr>
          <w:b/>
          <w:szCs w:val="24"/>
        </w:rPr>
      </w:pPr>
      <w:r w:rsidRPr="00AD41ED">
        <w:t xml:space="preserve">На основании </w:t>
      </w:r>
      <w:r>
        <w:t>резул</w:t>
      </w:r>
      <w:r w:rsidR="004C34A6">
        <w:t xml:space="preserve">ьтатов итоговой </w:t>
      </w:r>
      <w:r w:rsidR="00F20E26">
        <w:t xml:space="preserve">аттестации от </w:t>
      </w:r>
      <w:r w:rsidR="00EE635C">
        <w:t>___.___</w:t>
      </w:r>
      <w:r w:rsidR="002B1D03">
        <w:t>.202</w:t>
      </w:r>
      <w:r w:rsidR="00EE635C">
        <w:t>__</w:t>
      </w:r>
      <w:r w:rsidRPr="00AD41ED">
        <w:t xml:space="preserve"> </w:t>
      </w:r>
      <w:r>
        <w:t xml:space="preserve">и </w:t>
      </w:r>
      <w:r w:rsidRPr="00AD41ED">
        <w:t xml:space="preserve">в связи с </w:t>
      </w:r>
      <w:r>
        <w:t>окончанием</w:t>
      </w:r>
      <w:r w:rsidRPr="00AD41ED">
        <w:t xml:space="preserve"> обучения</w:t>
      </w:r>
      <w:r>
        <w:t xml:space="preserve"> по дополнительной профессиональной образовательной программе повышения квалификации </w:t>
      </w:r>
      <w:r>
        <w:rPr>
          <w:szCs w:val="24"/>
        </w:rPr>
        <w:t>«</w:t>
      </w:r>
      <w:r w:rsidR="00EE635C">
        <w:rPr>
          <w:szCs w:val="24"/>
        </w:rPr>
        <w:t>_________________</w:t>
      </w:r>
      <w:r w:rsidRPr="008805A6">
        <w:rPr>
          <w:szCs w:val="24"/>
        </w:rPr>
        <w:t>»</w:t>
      </w:r>
      <w:r>
        <w:t xml:space="preserve"> в объеме </w:t>
      </w:r>
      <w:r w:rsidR="00EE635C">
        <w:t>___</w:t>
      </w:r>
      <w:r>
        <w:t xml:space="preserve"> академических часов.</w:t>
      </w:r>
    </w:p>
    <w:p w14:paraId="2D2F8FAE" w14:textId="77777777" w:rsidR="008D1976" w:rsidRPr="00AD41ED" w:rsidRDefault="008D1976" w:rsidP="008D1976">
      <w:pPr>
        <w:jc w:val="both"/>
        <w:rPr>
          <w:b/>
          <w:szCs w:val="24"/>
        </w:rPr>
      </w:pPr>
    </w:p>
    <w:p w14:paraId="14A7CC46" w14:textId="77777777" w:rsidR="008D1976" w:rsidRPr="00AD41ED" w:rsidRDefault="008D1976" w:rsidP="008D1976">
      <w:pPr>
        <w:jc w:val="both"/>
        <w:rPr>
          <w:b/>
          <w:szCs w:val="24"/>
        </w:rPr>
      </w:pPr>
      <w:r w:rsidRPr="00AD41ED">
        <w:rPr>
          <w:b/>
          <w:szCs w:val="24"/>
        </w:rPr>
        <w:t>ПРИКАЗЫВАЮ:</w:t>
      </w:r>
    </w:p>
    <w:p w14:paraId="0454468A" w14:textId="77777777" w:rsidR="008D1976" w:rsidRPr="00AD41ED" w:rsidRDefault="008D1976" w:rsidP="008D1976">
      <w:pPr>
        <w:jc w:val="both"/>
        <w:rPr>
          <w:b/>
          <w:szCs w:val="24"/>
        </w:rPr>
      </w:pPr>
    </w:p>
    <w:p w14:paraId="3022DCF2" w14:textId="7B58A5F3" w:rsidR="008D1976" w:rsidRPr="008805A6" w:rsidRDefault="008D1976" w:rsidP="008D1976">
      <w:pPr>
        <w:ind w:firstLine="709"/>
        <w:jc w:val="both"/>
        <w:rPr>
          <w:szCs w:val="24"/>
        </w:rPr>
      </w:pPr>
      <w:r>
        <w:rPr>
          <w:szCs w:val="24"/>
        </w:rPr>
        <w:t>1. Отчисли</w:t>
      </w:r>
      <w:r w:rsidR="00F20E26">
        <w:rPr>
          <w:szCs w:val="24"/>
        </w:rPr>
        <w:t xml:space="preserve">ть </w:t>
      </w:r>
      <w:r w:rsidR="00EE635C">
        <w:rPr>
          <w:szCs w:val="24"/>
        </w:rPr>
        <w:t>___.___</w:t>
      </w:r>
      <w:r w:rsidR="00D3204C">
        <w:rPr>
          <w:szCs w:val="24"/>
        </w:rPr>
        <w:t>.202</w:t>
      </w:r>
      <w:r w:rsidR="00EE635C">
        <w:rPr>
          <w:szCs w:val="24"/>
        </w:rPr>
        <w:t>__</w:t>
      </w:r>
      <w:r w:rsidRPr="002325EA">
        <w:rPr>
          <w:szCs w:val="24"/>
        </w:rPr>
        <w:t xml:space="preserve"> года</w:t>
      </w:r>
      <w:r>
        <w:rPr>
          <w:szCs w:val="24"/>
        </w:rPr>
        <w:t xml:space="preserve"> </w:t>
      </w:r>
      <w:r w:rsidRPr="002325EA">
        <w:rPr>
          <w:szCs w:val="24"/>
        </w:rPr>
        <w:t>слушателей</w:t>
      </w:r>
      <w:r w:rsidR="00F20E26">
        <w:rPr>
          <w:szCs w:val="24"/>
        </w:rPr>
        <w:t xml:space="preserve"> группы </w:t>
      </w:r>
      <w:r w:rsidR="00EE635C">
        <w:rPr>
          <w:szCs w:val="24"/>
        </w:rPr>
        <w:t>_____</w:t>
      </w:r>
      <w:r>
        <w:rPr>
          <w:szCs w:val="24"/>
        </w:rPr>
        <w:t xml:space="preserve"> </w:t>
      </w:r>
      <w:r w:rsidRPr="002325EA">
        <w:rPr>
          <w:szCs w:val="24"/>
        </w:rPr>
        <w:t xml:space="preserve">дополнительной образовательной программы повышения квалификации </w:t>
      </w:r>
      <w:r w:rsidRPr="008805A6">
        <w:rPr>
          <w:szCs w:val="24"/>
        </w:rPr>
        <w:t>«</w:t>
      </w:r>
      <w:r w:rsidR="00EE635C">
        <w:rPr>
          <w:szCs w:val="24"/>
        </w:rPr>
        <w:t>__________________</w:t>
      </w:r>
      <w:r w:rsidRPr="008805A6">
        <w:rPr>
          <w:szCs w:val="24"/>
        </w:rPr>
        <w:t>», согласно Приложению №1 к настоящему приказу.</w:t>
      </w:r>
    </w:p>
    <w:p w14:paraId="44830E53" w14:textId="77777777" w:rsidR="008D1976" w:rsidRPr="00AF6D86" w:rsidRDefault="008D1976" w:rsidP="008D1976">
      <w:pPr>
        <w:pStyle w:val="aa"/>
        <w:widowControl/>
        <w:tabs>
          <w:tab w:val="left" w:pos="142"/>
        </w:tabs>
        <w:overflowPunct/>
        <w:autoSpaceDE/>
        <w:adjustRightInd/>
        <w:spacing w:line="276" w:lineRule="auto"/>
        <w:ind w:left="0" w:firstLine="709"/>
        <w:jc w:val="both"/>
        <w:rPr>
          <w:szCs w:val="24"/>
        </w:rPr>
      </w:pPr>
      <w:r w:rsidRPr="00810A71">
        <w:rPr>
          <w:szCs w:val="24"/>
        </w:rPr>
        <w:t>2</w:t>
      </w:r>
      <w:r>
        <w:rPr>
          <w:szCs w:val="24"/>
        </w:rPr>
        <w:t>.</w:t>
      </w:r>
      <w:r w:rsidRPr="00AF6D86">
        <w:rPr>
          <w:szCs w:val="24"/>
        </w:rPr>
        <w:t xml:space="preserve"> </w:t>
      </w:r>
      <w:r>
        <w:rPr>
          <w:szCs w:val="24"/>
        </w:rPr>
        <w:t>Выдать слушателям, указанным в Приложении №1 к настоящему приказу, удостоверение о повышении квалификации установленного образца.</w:t>
      </w:r>
    </w:p>
    <w:p w14:paraId="72C95AE5" w14:textId="77777777" w:rsidR="008D1976" w:rsidRDefault="008D1976" w:rsidP="008D1976">
      <w:pPr>
        <w:pStyle w:val="Style54"/>
        <w:widowControl/>
        <w:tabs>
          <w:tab w:val="left" w:pos="426"/>
          <w:tab w:val="left" w:pos="5717"/>
        </w:tabs>
        <w:ind w:firstLine="709"/>
        <w:jc w:val="both"/>
        <w:rPr>
          <w:color w:val="000000"/>
        </w:rPr>
      </w:pPr>
      <w:r>
        <w:rPr>
          <w:color w:val="000000"/>
        </w:rPr>
        <w:t xml:space="preserve">3. </w:t>
      </w:r>
      <w:r w:rsidRPr="0085092E">
        <w:rPr>
          <w:color w:val="000000"/>
        </w:rPr>
        <w:t>Контроль за исполнение</w:t>
      </w:r>
      <w:r>
        <w:rPr>
          <w:color w:val="000000"/>
        </w:rPr>
        <w:t>м</w:t>
      </w:r>
      <w:r w:rsidRPr="0085092E">
        <w:rPr>
          <w:color w:val="000000"/>
        </w:rPr>
        <w:t xml:space="preserve"> приказа возложить на </w:t>
      </w:r>
      <w:r>
        <w:rPr>
          <w:color w:val="000000"/>
        </w:rPr>
        <w:t>начальника учебно-методического отдела Михайлова С.В.</w:t>
      </w:r>
    </w:p>
    <w:p w14:paraId="31B0EDBE" w14:textId="77777777" w:rsidR="008D1976" w:rsidRDefault="008D1976" w:rsidP="00422D47">
      <w:pPr>
        <w:jc w:val="both"/>
        <w:rPr>
          <w:b/>
          <w:szCs w:val="24"/>
        </w:rPr>
      </w:pPr>
    </w:p>
    <w:p w14:paraId="6B9D50E3" w14:textId="77777777" w:rsidR="0065583B" w:rsidRDefault="0065583B" w:rsidP="003D549C">
      <w:pPr>
        <w:pStyle w:val="Style54"/>
        <w:widowControl/>
        <w:tabs>
          <w:tab w:val="left" w:pos="5717"/>
        </w:tabs>
        <w:ind w:firstLine="709"/>
        <w:contextualSpacing/>
        <w:rPr>
          <w:b/>
          <w:color w:val="000000"/>
        </w:rPr>
      </w:pPr>
    </w:p>
    <w:p w14:paraId="0D34FD85" w14:textId="77777777" w:rsidR="00D57A12" w:rsidRDefault="00D57A12" w:rsidP="003D549C">
      <w:pPr>
        <w:pStyle w:val="Style54"/>
        <w:widowControl/>
        <w:tabs>
          <w:tab w:val="left" w:pos="5717"/>
        </w:tabs>
        <w:ind w:firstLine="709"/>
        <w:contextualSpacing/>
        <w:rPr>
          <w:b/>
          <w:color w:val="000000"/>
        </w:rPr>
      </w:pPr>
    </w:p>
    <w:p w14:paraId="44EE7DE8" w14:textId="77777777" w:rsidR="00D57A12" w:rsidRDefault="00D57A12" w:rsidP="00D506E0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</w:p>
    <w:p w14:paraId="0C60F5AA" w14:textId="77777777" w:rsidR="00D57A12" w:rsidRDefault="00D57A12" w:rsidP="00D506E0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</w:p>
    <w:p w14:paraId="7EBD4010" w14:textId="77777777" w:rsidR="00D57A12" w:rsidRDefault="00D57A12" w:rsidP="00D506E0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</w:p>
    <w:p w14:paraId="3D4FA6B1" w14:textId="77777777" w:rsidR="00D57A12" w:rsidRDefault="00D57A12" w:rsidP="00D506E0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</w:p>
    <w:p w14:paraId="33BA97F6" w14:textId="77777777" w:rsidR="00D57A12" w:rsidRDefault="00D57A12" w:rsidP="00D506E0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</w:p>
    <w:p w14:paraId="18649308" w14:textId="77777777" w:rsidR="00D57A12" w:rsidRDefault="00D57A12" w:rsidP="00D506E0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</w:p>
    <w:p w14:paraId="65696B80" w14:textId="77777777" w:rsidR="00D57A12" w:rsidRDefault="00D57A12" w:rsidP="00D506E0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</w:p>
    <w:p w14:paraId="184E064A" w14:textId="77777777" w:rsidR="00D57A12" w:rsidRDefault="00D57A12" w:rsidP="00D506E0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</w:p>
    <w:p w14:paraId="0453F0DF" w14:textId="77777777" w:rsidR="00BD789C" w:rsidRDefault="00BD789C" w:rsidP="00D506E0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</w:p>
    <w:p w14:paraId="234C4007" w14:textId="77777777" w:rsidR="00BD789C" w:rsidRDefault="00BD789C" w:rsidP="00D506E0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</w:p>
    <w:p w14:paraId="3F411C0B" w14:textId="77777777" w:rsidR="007C726E" w:rsidRPr="004C5838" w:rsidRDefault="007C726E" w:rsidP="007C726E">
      <w:pPr>
        <w:pStyle w:val="Style54"/>
        <w:widowControl/>
        <w:tabs>
          <w:tab w:val="left" w:pos="5717"/>
        </w:tabs>
        <w:contextualSpacing/>
        <w:rPr>
          <w:b/>
          <w:color w:val="000000"/>
        </w:rPr>
      </w:pPr>
    </w:p>
    <w:p w14:paraId="3FDDA11F" w14:textId="77777777" w:rsidR="00B56644" w:rsidRPr="00B56644" w:rsidRDefault="00B56644" w:rsidP="00B56644">
      <w:pPr>
        <w:jc w:val="both"/>
        <w:rPr>
          <w:b/>
          <w:szCs w:val="24"/>
        </w:rPr>
      </w:pPr>
    </w:p>
    <w:p w14:paraId="347AF4E9" w14:textId="77777777" w:rsidR="008A64CF" w:rsidRDefault="008A64CF" w:rsidP="00B56644">
      <w:pPr>
        <w:jc w:val="both"/>
        <w:rPr>
          <w:b/>
          <w:szCs w:val="24"/>
        </w:rPr>
      </w:pPr>
      <w:r>
        <w:rPr>
          <w:b/>
          <w:szCs w:val="24"/>
        </w:rPr>
        <w:t xml:space="preserve">Временно исполняющий обязанности </w:t>
      </w:r>
    </w:p>
    <w:p w14:paraId="6C124F88" w14:textId="3EB43676" w:rsidR="008D1976" w:rsidRDefault="008A64CF" w:rsidP="00B56644">
      <w:pPr>
        <w:jc w:val="both"/>
        <w:rPr>
          <w:b/>
          <w:szCs w:val="24"/>
        </w:rPr>
      </w:pPr>
      <w:r>
        <w:rPr>
          <w:b/>
          <w:szCs w:val="24"/>
        </w:rPr>
        <w:t xml:space="preserve">директора Учреждения </w:t>
      </w:r>
      <w:r w:rsidR="00B56644" w:rsidRPr="00B56644">
        <w:rPr>
          <w:b/>
          <w:szCs w:val="24"/>
        </w:rPr>
        <w:tab/>
      </w:r>
      <w:r w:rsidR="00B56644" w:rsidRPr="00B56644">
        <w:rPr>
          <w:b/>
          <w:szCs w:val="24"/>
        </w:rPr>
        <w:tab/>
        <w:t xml:space="preserve">                                                          </w:t>
      </w:r>
      <w:r w:rsidR="00053BA5">
        <w:rPr>
          <w:b/>
          <w:szCs w:val="24"/>
        </w:rPr>
        <w:t xml:space="preserve">      </w:t>
      </w:r>
      <w:r w:rsidR="00B56644" w:rsidRPr="00B56644">
        <w:rPr>
          <w:b/>
          <w:szCs w:val="24"/>
        </w:rPr>
        <w:t xml:space="preserve">     </w:t>
      </w:r>
      <w:r w:rsidR="00EE635C">
        <w:rPr>
          <w:b/>
          <w:szCs w:val="24"/>
        </w:rPr>
        <w:t>А.А. Иванова</w:t>
      </w:r>
      <w:r w:rsidR="00053BA5">
        <w:rPr>
          <w:b/>
          <w:szCs w:val="24"/>
        </w:rPr>
        <w:t xml:space="preserve"> </w:t>
      </w:r>
    </w:p>
    <w:p w14:paraId="1581F9CA" w14:textId="77777777" w:rsidR="00C87275" w:rsidRPr="008D1976" w:rsidRDefault="008D1976" w:rsidP="008D1976">
      <w:pPr>
        <w:widowControl/>
        <w:overflowPunct/>
        <w:autoSpaceDE/>
        <w:autoSpaceDN/>
        <w:adjustRightInd/>
        <w:textAlignment w:val="auto"/>
        <w:rPr>
          <w:b/>
          <w:szCs w:val="24"/>
        </w:rPr>
      </w:pPr>
      <w:r>
        <w:rPr>
          <w:b/>
          <w:szCs w:val="24"/>
        </w:rPr>
        <w:br w:type="page"/>
      </w:r>
    </w:p>
    <w:p w14:paraId="365864B8" w14:textId="77777777" w:rsidR="00422D47" w:rsidRPr="00A9568F" w:rsidRDefault="008F5CAA" w:rsidP="007067CC">
      <w:pPr>
        <w:spacing w:line="276" w:lineRule="auto"/>
        <w:jc w:val="right"/>
        <w:rPr>
          <w:b/>
          <w:szCs w:val="24"/>
        </w:rPr>
      </w:pPr>
      <w:r>
        <w:lastRenderedPageBreak/>
        <w:t xml:space="preserve">    </w:t>
      </w:r>
      <w:r w:rsidR="00422D47" w:rsidRPr="00A9568F">
        <w:rPr>
          <w:b/>
          <w:szCs w:val="24"/>
        </w:rPr>
        <w:t>Приложение № 1</w:t>
      </w:r>
    </w:p>
    <w:p w14:paraId="781CB25E" w14:textId="44A3587C" w:rsidR="00B307D4" w:rsidRPr="00E04E9C" w:rsidRDefault="00E04E9C" w:rsidP="00D05B91">
      <w:pPr>
        <w:spacing w:line="276" w:lineRule="auto"/>
        <w:ind w:hanging="709"/>
        <w:jc w:val="right"/>
        <w:rPr>
          <w:b/>
          <w:szCs w:val="24"/>
        </w:rPr>
      </w:pP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>
        <w:rPr>
          <w:b/>
          <w:szCs w:val="24"/>
        </w:rPr>
        <w:tab/>
      </w:r>
      <w:r w:rsidR="00422D47" w:rsidRPr="00A9568F">
        <w:rPr>
          <w:b/>
          <w:szCs w:val="24"/>
        </w:rPr>
        <w:t xml:space="preserve">к приказу от </w:t>
      </w:r>
      <w:r w:rsidR="00EE635C">
        <w:rPr>
          <w:b/>
          <w:szCs w:val="24"/>
        </w:rPr>
        <w:t>___.___</w:t>
      </w:r>
      <w:r w:rsidR="003B2FB2">
        <w:rPr>
          <w:b/>
          <w:szCs w:val="24"/>
        </w:rPr>
        <w:t>.202</w:t>
      </w:r>
      <w:r w:rsidR="00EE635C">
        <w:rPr>
          <w:b/>
          <w:szCs w:val="24"/>
        </w:rPr>
        <w:t>__</w:t>
      </w:r>
      <w:r w:rsidR="00F51FE0">
        <w:rPr>
          <w:b/>
          <w:szCs w:val="24"/>
        </w:rPr>
        <w:t xml:space="preserve"> </w:t>
      </w:r>
      <w:r w:rsidR="00F51FE0" w:rsidRPr="00D3204C">
        <w:rPr>
          <w:b/>
          <w:szCs w:val="24"/>
        </w:rPr>
        <w:t>№</w:t>
      </w:r>
      <w:r w:rsidR="003B2FB2">
        <w:rPr>
          <w:b/>
          <w:szCs w:val="24"/>
        </w:rPr>
        <w:t xml:space="preserve"> </w:t>
      </w:r>
      <w:r w:rsidR="00EE635C">
        <w:rPr>
          <w:b/>
          <w:szCs w:val="24"/>
        </w:rPr>
        <w:t>___</w:t>
      </w:r>
      <w:r w:rsidR="00E66279">
        <w:rPr>
          <w:b/>
          <w:szCs w:val="24"/>
        </w:rPr>
        <w:t>-У</w:t>
      </w:r>
    </w:p>
    <w:p w14:paraId="7FF3C3F2" w14:textId="77777777" w:rsidR="00D57A12" w:rsidRDefault="00D57A12" w:rsidP="00BB5B3E">
      <w:pPr>
        <w:contextualSpacing/>
        <w:rPr>
          <w:b/>
          <w:szCs w:val="24"/>
        </w:rPr>
      </w:pPr>
    </w:p>
    <w:p w14:paraId="45B1083C" w14:textId="77777777" w:rsidR="00D57A12" w:rsidRDefault="00D57A12" w:rsidP="006B61A4">
      <w:pPr>
        <w:contextualSpacing/>
        <w:jc w:val="center"/>
        <w:rPr>
          <w:b/>
          <w:szCs w:val="24"/>
        </w:rPr>
      </w:pPr>
    </w:p>
    <w:p w14:paraId="3395C03D" w14:textId="77777777" w:rsidR="006B61A4" w:rsidRDefault="00422D47" w:rsidP="006B61A4">
      <w:pPr>
        <w:contextualSpacing/>
        <w:jc w:val="center"/>
        <w:rPr>
          <w:b/>
          <w:szCs w:val="24"/>
        </w:rPr>
      </w:pPr>
      <w:r w:rsidRPr="00821361">
        <w:rPr>
          <w:b/>
          <w:szCs w:val="24"/>
        </w:rPr>
        <w:t>СПИСОК СЛУШАТЕЛЕЙ</w:t>
      </w:r>
    </w:p>
    <w:p w14:paraId="12FCA0DB" w14:textId="03C1C4C4" w:rsidR="00053BA5" w:rsidRPr="00053BA5" w:rsidRDefault="00AF6D86" w:rsidP="00053BA5">
      <w:pPr>
        <w:jc w:val="center"/>
        <w:rPr>
          <w:szCs w:val="24"/>
        </w:rPr>
      </w:pPr>
      <w:r>
        <w:rPr>
          <w:rFonts w:eastAsia="Calibri"/>
          <w:szCs w:val="24"/>
        </w:rPr>
        <w:t xml:space="preserve">по дополнительной профессиональной образовательной программе повышения квалификации </w:t>
      </w:r>
      <w:r w:rsidR="006A46DA" w:rsidRPr="008805A6">
        <w:rPr>
          <w:szCs w:val="24"/>
        </w:rPr>
        <w:t>«</w:t>
      </w:r>
      <w:r w:rsidR="00EE635C">
        <w:rPr>
          <w:szCs w:val="24"/>
        </w:rPr>
        <w:t>__________________</w:t>
      </w:r>
      <w:r w:rsidR="006A46DA" w:rsidRPr="008805A6">
        <w:rPr>
          <w:szCs w:val="24"/>
        </w:rPr>
        <w:t>»</w:t>
      </w:r>
    </w:p>
    <w:p w14:paraId="00B3A9FC" w14:textId="77777777" w:rsidR="00AF6D86" w:rsidRDefault="00AF6D86" w:rsidP="00AF6D86">
      <w:pPr>
        <w:pStyle w:val="Style54"/>
        <w:widowControl/>
        <w:tabs>
          <w:tab w:val="left" w:pos="5717"/>
        </w:tabs>
        <w:rPr>
          <w:rStyle w:val="FontStyle183"/>
          <w:b w:val="0"/>
        </w:rPr>
      </w:pPr>
    </w:p>
    <w:tbl>
      <w:tblPr>
        <w:tblStyle w:val="6"/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2694"/>
        <w:gridCol w:w="3969"/>
        <w:gridCol w:w="3260"/>
      </w:tblGrid>
      <w:tr w:rsidR="00F908C9" w:rsidRPr="00F908C9" w14:paraId="5B9AE27F" w14:textId="77777777" w:rsidTr="0009610B">
        <w:trPr>
          <w:trHeight w:val="783"/>
          <w:jc w:val="center"/>
        </w:trPr>
        <w:tc>
          <w:tcPr>
            <w:tcW w:w="562" w:type="dxa"/>
            <w:vAlign w:val="center"/>
          </w:tcPr>
          <w:p w14:paraId="078CD369" w14:textId="77777777" w:rsidR="00F908C9" w:rsidRPr="00F908C9" w:rsidRDefault="00F908C9" w:rsidP="00F908C9">
            <w:pPr>
              <w:jc w:val="center"/>
              <w:rPr>
                <w:sz w:val="20"/>
              </w:rPr>
            </w:pPr>
            <w:r w:rsidRPr="00F908C9">
              <w:rPr>
                <w:sz w:val="20"/>
              </w:rPr>
              <w:t>№</w:t>
            </w:r>
          </w:p>
          <w:p w14:paraId="409712BA" w14:textId="77777777" w:rsidR="00F908C9" w:rsidRPr="00F908C9" w:rsidRDefault="00F908C9" w:rsidP="00F908C9">
            <w:pPr>
              <w:jc w:val="center"/>
              <w:rPr>
                <w:sz w:val="20"/>
              </w:rPr>
            </w:pPr>
            <w:r w:rsidRPr="00F908C9">
              <w:rPr>
                <w:sz w:val="20"/>
              </w:rPr>
              <w:t>п/п</w:t>
            </w:r>
          </w:p>
        </w:tc>
        <w:tc>
          <w:tcPr>
            <w:tcW w:w="2694" w:type="dxa"/>
            <w:vAlign w:val="center"/>
          </w:tcPr>
          <w:p w14:paraId="7EB635A8" w14:textId="77777777" w:rsidR="00F908C9" w:rsidRPr="00F908C9" w:rsidRDefault="00F908C9" w:rsidP="00F908C9">
            <w:pPr>
              <w:jc w:val="center"/>
              <w:rPr>
                <w:sz w:val="20"/>
              </w:rPr>
            </w:pPr>
            <w:r w:rsidRPr="00F908C9">
              <w:rPr>
                <w:sz w:val="20"/>
              </w:rPr>
              <w:t>Фамилия, имя, отчество</w:t>
            </w:r>
          </w:p>
        </w:tc>
        <w:tc>
          <w:tcPr>
            <w:tcW w:w="3969" w:type="dxa"/>
            <w:vAlign w:val="center"/>
          </w:tcPr>
          <w:p w14:paraId="2F356C83" w14:textId="77777777" w:rsidR="00F908C9" w:rsidRPr="00F908C9" w:rsidRDefault="00F908C9" w:rsidP="00F908C9">
            <w:pPr>
              <w:jc w:val="center"/>
              <w:rPr>
                <w:sz w:val="20"/>
              </w:rPr>
            </w:pPr>
            <w:r w:rsidRPr="00F908C9">
              <w:rPr>
                <w:sz w:val="20"/>
              </w:rPr>
              <w:t>организация</w:t>
            </w:r>
          </w:p>
        </w:tc>
        <w:tc>
          <w:tcPr>
            <w:tcW w:w="3260" w:type="dxa"/>
            <w:vAlign w:val="center"/>
          </w:tcPr>
          <w:p w14:paraId="2F90A872" w14:textId="77777777" w:rsidR="00F908C9" w:rsidRPr="00F908C9" w:rsidRDefault="00F908C9" w:rsidP="00F908C9">
            <w:pPr>
              <w:jc w:val="center"/>
              <w:rPr>
                <w:sz w:val="20"/>
              </w:rPr>
            </w:pPr>
            <w:r w:rsidRPr="00F908C9">
              <w:rPr>
                <w:sz w:val="20"/>
              </w:rPr>
              <w:t>должность</w:t>
            </w:r>
          </w:p>
        </w:tc>
      </w:tr>
      <w:tr w:rsidR="00E66279" w:rsidRPr="00F908C9" w14:paraId="31EE333F" w14:textId="77777777" w:rsidTr="00CD2123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5FF00E1B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5A1833" w14:textId="4EE3D31E" w:rsidR="00E66279" w:rsidRPr="00E37432" w:rsidRDefault="00E66279" w:rsidP="00E66279">
            <w:pPr>
              <w:widowControl/>
              <w:overflowPunct/>
              <w:autoSpaceDE/>
              <w:autoSpaceDN/>
              <w:adjustRightInd/>
              <w:textAlignment w:val="auto"/>
              <w:rPr>
                <w:bCs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5F0FB3" w14:textId="1052ADD7" w:rsidR="00E66279" w:rsidRPr="00E37432" w:rsidRDefault="00E66279" w:rsidP="00E66279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EA488E" w14:textId="229A30E6" w:rsidR="00E66279" w:rsidRPr="00F908C9" w:rsidRDefault="00E66279" w:rsidP="00E66279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outlineLvl w:val="0"/>
              <w:rPr>
                <w:sz w:val="20"/>
              </w:rPr>
            </w:pPr>
          </w:p>
        </w:tc>
      </w:tr>
      <w:tr w:rsidR="00E66279" w:rsidRPr="00F908C9" w14:paraId="73BA9E9B" w14:textId="77777777" w:rsidTr="00F44767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1A30D28D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2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0A3CD1" w14:textId="54D841D9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CC16B6" w14:textId="145325A7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01677" w14:textId="152700B7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3AB74601" w14:textId="77777777" w:rsidTr="00F44767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5963962B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3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84E52F" w14:textId="12ECE8C4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15915B0" w14:textId="7A5B12CB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1E412" w14:textId="0762F4EE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72D83AA1" w14:textId="77777777" w:rsidTr="00F44767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24056870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4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8447FB" w14:textId="1A0C278D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3CA6A56" w14:textId="125D22C9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E2C59" w14:textId="25AA53CA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288054ED" w14:textId="77777777" w:rsidTr="00F44767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6C4E2CB2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5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158C66" w14:textId="222DA4B3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BB7CF89" w14:textId="05D6F2CF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1BA9A" w14:textId="5F561E58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594A5F9A" w14:textId="77777777" w:rsidTr="00F44767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5E46DDAA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6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B2AD3B" w14:textId="31CC0674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4AC8E8B" w14:textId="3E432AC1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549BB" w14:textId="4C143507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6A409FC3" w14:textId="77777777" w:rsidTr="00F44767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15427A87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7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634FE1" w14:textId="7185BF62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6FC457A" w14:textId="2671A9A4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231E3" w14:textId="7B206FE5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688D545D" w14:textId="77777777" w:rsidTr="00F44767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4C3DF4EC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8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E9EFF3" w14:textId="46A75C30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CA744E6" w14:textId="6F37B1A8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AFCB4" w14:textId="330C0565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2D5A8D31" w14:textId="77777777" w:rsidTr="00F44767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10EA5EDC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9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45E70E" w14:textId="5068B13E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6BDC25A" w14:textId="170FB392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D5CE5D" w14:textId="1D88757B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73F6F138" w14:textId="77777777" w:rsidTr="00F44767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05E76E9D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10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8B4066" w14:textId="3BF63FFB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B3247D8" w14:textId="3A070FCF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B0B8E" w14:textId="5B64831E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3832DD4F" w14:textId="77777777" w:rsidTr="00F44767">
        <w:trPr>
          <w:trHeight w:val="85"/>
          <w:jc w:val="center"/>
        </w:trPr>
        <w:tc>
          <w:tcPr>
            <w:tcW w:w="562" w:type="dxa"/>
            <w:noWrap/>
            <w:vAlign w:val="center"/>
          </w:tcPr>
          <w:p w14:paraId="6390D8BF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11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D7FB6A" w14:textId="6D7B24ED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6D4FE27" w14:textId="5BF8A913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7068C" w14:textId="71015A78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03E67E69" w14:textId="77777777" w:rsidTr="00F44767">
        <w:trPr>
          <w:trHeight w:val="122"/>
          <w:jc w:val="center"/>
        </w:trPr>
        <w:tc>
          <w:tcPr>
            <w:tcW w:w="562" w:type="dxa"/>
            <w:noWrap/>
            <w:vAlign w:val="center"/>
          </w:tcPr>
          <w:p w14:paraId="1260FF3C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12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C6AFA" w14:textId="623805BD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910CBEA" w14:textId="692C43F5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BBAB5" w14:textId="28448EF0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7B50D143" w14:textId="77777777" w:rsidTr="00F44767">
        <w:trPr>
          <w:trHeight w:val="85"/>
          <w:jc w:val="center"/>
        </w:trPr>
        <w:tc>
          <w:tcPr>
            <w:tcW w:w="562" w:type="dxa"/>
            <w:tcBorders>
              <w:bottom w:val="single" w:sz="4" w:space="0" w:color="auto"/>
            </w:tcBorders>
            <w:noWrap/>
            <w:vAlign w:val="center"/>
          </w:tcPr>
          <w:p w14:paraId="3C8C2EA7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13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E69275" w14:textId="495E83B9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08D91E1" w14:textId="4BCB17D7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25CDA" w14:textId="1A41078B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23DD6476" w14:textId="77777777" w:rsidTr="00F44767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</w:tcBorders>
            <w:noWrap/>
            <w:vAlign w:val="center"/>
          </w:tcPr>
          <w:p w14:paraId="6678EEC7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14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6D2760" w14:textId="1837A9F8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E8C7AF9" w14:textId="1D927FA5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5667EB" w14:textId="49F02A45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34B2C1A8" w14:textId="77777777" w:rsidTr="00F44767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7F63BE48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15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87D1EF" w14:textId="28EE7AD6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58D8860" w14:textId="19B3FC9B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5C0D1" w14:textId="2A805E72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1364563C" w14:textId="77777777" w:rsidTr="00F44767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8BC188F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16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06FE36" w14:textId="6CD2075D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E535CC5" w14:textId="5ACC5B29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1AD4DA" w14:textId="5FEB23E1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545A3BC5" w14:textId="77777777" w:rsidTr="00F44767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B4D07A1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17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2A5813" w14:textId="1AA29EE9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481874C" w14:textId="28C7F8DA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069DE" w14:textId="507161F6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394D505D" w14:textId="77777777" w:rsidTr="00F44767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4B3D168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18</w:t>
            </w:r>
          </w:p>
        </w:tc>
        <w:tc>
          <w:tcPr>
            <w:tcW w:w="2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753848" w14:textId="12E829FF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8FCF029" w14:textId="6908D534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60BBF" w14:textId="6BB710B5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4B47D08C" w14:textId="77777777" w:rsidTr="00F44767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610DF8B" w14:textId="77777777" w:rsidR="00E66279" w:rsidRPr="00F908C9" w:rsidRDefault="00E66279" w:rsidP="00E66279">
            <w:pPr>
              <w:rPr>
                <w:sz w:val="20"/>
              </w:rPr>
            </w:pPr>
            <w:r w:rsidRPr="00F908C9">
              <w:rPr>
                <w:sz w:val="20"/>
              </w:rPr>
              <w:t>19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5CB695" w14:textId="32981278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FD538DC" w14:textId="64E14EC7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33BBE" w14:textId="6F9FEA02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  <w:tr w:rsidR="00E66279" w:rsidRPr="00F908C9" w14:paraId="7B056576" w14:textId="77777777" w:rsidTr="00F44767">
        <w:trPr>
          <w:trHeight w:val="85"/>
          <w:jc w:val="center"/>
        </w:trPr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DF025F8" w14:textId="784513FE" w:rsidR="00E66279" w:rsidRPr="00F908C9" w:rsidRDefault="00E66279" w:rsidP="00E66279">
            <w:pPr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ED4EF2" w14:textId="3DD22278" w:rsidR="00E66279" w:rsidRPr="00E37432" w:rsidRDefault="00E66279" w:rsidP="00E66279">
            <w:pPr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AFA6811" w14:textId="72157FBB" w:rsidR="00E66279" w:rsidRPr="00E37432" w:rsidRDefault="00E66279" w:rsidP="00E66279">
            <w:pPr>
              <w:jc w:val="center"/>
              <w:rPr>
                <w:bCs/>
                <w:color w:val="000000"/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718F6" w14:textId="0F0947D5" w:rsidR="00E66279" w:rsidRPr="00F908C9" w:rsidRDefault="00E66279" w:rsidP="00E66279">
            <w:pPr>
              <w:jc w:val="center"/>
              <w:outlineLvl w:val="0"/>
              <w:rPr>
                <w:sz w:val="20"/>
              </w:rPr>
            </w:pPr>
          </w:p>
        </w:tc>
      </w:tr>
    </w:tbl>
    <w:p w14:paraId="1D18739D" w14:textId="77777777" w:rsidR="00655DBC" w:rsidRDefault="00655DBC" w:rsidP="00240FC4">
      <w:pPr>
        <w:widowControl/>
        <w:tabs>
          <w:tab w:val="left" w:pos="5717"/>
        </w:tabs>
        <w:overflowPunct/>
        <w:contextualSpacing/>
        <w:textAlignment w:val="auto"/>
        <w:rPr>
          <w:b/>
          <w:bCs/>
          <w:i/>
          <w:iCs/>
          <w:sz w:val="20"/>
        </w:rPr>
      </w:pPr>
    </w:p>
    <w:p w14:paraId="4E17FEF6" w14:textId="77777777" w:rsidR="00F908C9" w:rsidRDefault="00F908C9" w:rsidP="00240FC4">
      <w:pPr>
        <w:widowControl/>
        <w:tabs>
          <w:tab w:val="left" w:pos="5717"/>
        </w:tabs>
        <w:overflowPunct/>
        <w:contextualSpacing/>
        <w:textAlignment w:val="auto"/>
        <w:rPr>
          <w:b/>
          <w:bCs/>
          <w:i/>
          <w:iCs/>
          <w:sz w:val="20"/>
        </w:rPr>
      </w:pPr>
    </w:p>
    <w:p w14:paraId="6A2E6372" w14:textId="184D98DB" w:rsidR="00E60C3A" w:rsidRPr="009226D8" w:rsidRDefault="006A46DA" w:rsidP="00EE635C">
      <w:pPr>
        <w:widowControl/>
        <w:tabs>
          <w:tab w:val="left" w:pos="5717"/>
        </w:tabs>
        <w:overflowPunct/>
        <w:contextualSpacing/>
        <w:textAlignment w:val="auto"/>
        <w:rPr>
          <w:rFonts w:eastAsia="Calibri"/>
          <w:sz w:val="20"/>
          <w:lang w:eastAsia="en-US"/>
        </w:rPr>
      </w:pPr>
      <w:r w:rsidRPr="009226D8">
        <w:rPr>
          <w:b/>
          <w:bCs/>
          <w:i/>
          <w:iCs/>
          <w:sz w:val="20"/>
        </w:rPr>
        <w:t xml:space="preserve">Куратор    </w:t>
      </w:r>
      <w:r w:rsidRPr="006A46DA">
        <w:rPr>
          <w:b/>
          <w:bCs/>
          <w:i/>
          <w:iCs/>
          <w:sz w:val="14"/>
          <w:szCs w:val="14"/>
        </w:rPr>
        <w:t xml:space="preserve">                                          ________________________________________________                               </w:t>
      </w:r>
      <w:r w:rsidRPr="006A46DA">
        <w:rPr>
          <w:b/>
          <w:bCs/>
          <w:i/>
          <w:iCs/>
          <w:sz w:val="14"/>
          <w:szCs w:val="14"/>
        </w:rPr>
        <w:tab/>
      </w:r>
      <w:r w:rsidRPr="006A46DA">
        <w:rPr>
          <w:b/>
          <w:bCs/>
          <w:i/>
          <w:iCs/>
          <w:sz w:val="14"/>
          <w:szCs w:val="14"/>
        </w:rPr>
        <w:tab/>
      </w:r>
      <w:r w:rsidR="009226D8">
        <w:rPr>
          <w:b/>
          <w:bCs/>
          <w:i/>
          <w:iCs/>
          <w:sz w:val="14"/>
          <w:szCs w:val="14"/>
        </w:rPr>
        <w:t xml:space="preserve">       </w:t>
      </w:r>
      <w:r w:rsidR="00EE635C">
        <w:rPr>
          <w:b/>
          <w:bCs/>
          <w:i/>
          <w:iCs/>
          <w:sz w:val="20"/>
        </w:rPr>
        <w:t>________________</w:t>
      </w:r>
    </w:p>
    <w:sectPr w:rsidR="00E60C3A" w:rsidRPr="009226D8" w:rsidSect="00275205">
      <w:footerReference w:type="default" r:id="rId9"/>
      <w:endnotePr>
        <w:numFmt w:val="decimal"/>
      </w:endnotePr>
      <w:type w:val="continuous"/>
      <w:pgSz w:w="11907" w:h="16840" w:code="9"/>
      <w:pgMar w:top="709" w:right="850" w:bottom="567" w:left="1418" w:header="142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6F72E" w14:textId="77777777" w:rsidR="00B737B1" w:rsidRDefault="00B737B1">
      <w:r>
        <w:separator/>
      </w:r>
    </w:p>
  </w:endnote>
  <w:endnote w:type="continuationSeparator" w:id="0">
    <w:p w14:paraId="4AD9835E" w14:textId="77777777" w:rsidR="00B737B1" w:rsidRDefault="00B73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F31BD" w14:textId="77777777" w:rsidR="001F56F4" w:rsidRPr="005F46A0" w:rsidRDefault="001F56F4">
    <w:pPr>
      <w:pStyle w:val="a3"/>
      <w:widowControl/>
      <w:tabs>
        <w:tab w:val="clear" w:pos="4153"/>
        <w:tab w:val="clear" w:pos="8306"/>
        <w:tab w:val="center" w:pos="4536"/>
        <w:tab w:val="right" w:pos="9072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1976E" w14:textId="77777777" w:rsidR="00B737B1" w:rsidRDefault="00B737B1">
      <w:r>
        <w:separator/>
      </w:r>
    </w:p>
  </w:footnote>
  <w:footnote w:type="continuationSeparator" w:id="0">
    <w:p w14:paraId="11C3249F" w14:textId="77777777" w:rsidR="00B737B1" w:rsidRDefault="00B737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6D74"/>
    <w:multiLevelType w:val="hybridMultilevel"/>
    <w:tmpl w:val="8B00E326"/>
    <w:lvl w:ilvl="0" w:tplc="3C6A272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D765EC5"/>
    <w:multiLevelType w:val="hybridMultilevel"/>
    <w:tmpl w:val="19E81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50AE7"/>
    <w:multiLevelType w:val="hybridMultilevel"/>
    <w:tmpl w:val="6E6C8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C2B94"/>
    <w:multiLevelType w:val="hybridMultilevel"/>
    <w:tmpl w:val="A7781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765FD"/>
    <w:multiLevelType w:val="hybridMultilevel"/>
    <w:tmpl w:val="FAB0D21A"/>
    <w:lvl w:ilvl="0" w:tplc="308CFA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943D6A"/>
    <w:multiLevelType w:val="hybridMultilevel"/>
    <w:tmpl w:val="FAB0D21A"/>
    <w:lvl w:ilvl="0" w:tplc="308CFA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E071A2A"/>
    <w:multiLevelType w:val="hybridMultilevel"/>
    <w:tmpl w:val="E5D84122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7BAC49B8"/>
    <w:multiLevelType w:val="hybridMultilevel"/>
    <w:tmpl w:val="5D02854A"/>
    <w:lvl w:ilvl="0" w:tplc="0CAEF494">
      <w:start w:val="1"/>
      <w:numFmt w:val="decimal"/>
      <w:lvlText w:val="%1.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1"/>
  </w:num>
  <w:num w:numId="5">
    <w:abstractNumId w:val="4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AD"/>
    <w:rsid w:val="000026F4"/>
    <w:rsid w:val="00014C22"/>
    <w:rsid w:val="000220FE"/>
    <w:rsid w:val="00025610"/>
    <w:rsid w:val="0003264B"/>
    <w:rsid w:val="00032C9E"/>
    <w:rsid w:val="0003445F"/>
    <w:rsid w:val="00037422"/>
    <w:rsid w:val="00041F39"/>
    <w:rsid w:val="00042326"/>
    <w:rsid w:val="00047D69"/>
    <w:rsid w:val="00052EAC"/>
    <w:rsid w:val="00053BA5"/>
    <w:rsid w:val="00061A80"/>
    <w:rsid w:val="000634CF"/>
    <w:rsid w:val="000850B2"/>
    <w:rsid w:val="00085993"/>
    <w:rsid w:val="000938DF"/>
    <w:rsid w:val="00094511"/>
    <w:rsid w:val="000A202A"/>
    <w:rsid w:val="000A434B"/>
    <w:rsid w:val="000D3513"/>
    <w:rsid w:val="000D471F"/>
    <w:rsid w:val="000D4AFA"/>
    <w:rsid w:val="000F275A"/>
    <w:rsid w:val="000F33CF"/>
    <w:rsid w:val="00100E55"/>
    <w:rsid w:val="00101524"/>
    <w:rsid w:val="00105B42"/>
    <w:rsid w:val="001135BE"/>
    <w:rsid w:val="00113EA7"/>
    <w:rsid w:val="00116458"/>
    <w:rsid w:val="00116C3B"/>
    <w:rsid w:val="0012062C"/>
    <w:rsid w:val="001212BB"/>
    <w:rsid w:val="00121300"/>
    <w:rsid w:val="0013743E"/>
    <w:rsid w:val="001403AE"/>
    <w:rsid w:val="00144A0B"/>
    <w:rsid w:val="00147368"/>
    <w:rsid w:val="00150725"/>
    <w:rsid w:val="00154E5C"/>
    <w:rsid w:val="00156047"/>
    <w:rsid w:val="0016270A"/>
    <w:rsid w:val="00163DAE"/>
    <w:rsid w:val="001671DC"/>
    <w:rsid w:val="0018135F"/>
    <w:rsid w:val="00182A68"/>
    <w:rsid w:val="001939D2"/>
    <w:rsid w:val="00195592"/>
    <w:rsid w:val="0019607E"/>
    <w:rsid w:val="001A06FB"/>
    <w:rsid w:val="001A5101"/>
    <w:rsid w:val="001B1B90"/>
    <w:rsid w:val="001B263A"/>
    <w:rsid w:val="001B76A0"/>
    <w:rsid w:val="001D038A"/>
    <w:rsid w:val="001D10D1"/>
    <w:rsid w:val="001E17DD"/>
    <w:rsid w:val="001E1F19"/>
    <w:rsid w:val="001E57A2"/>
    <w:rsid w:val="001F10A6"/>
    <w:rsid w:val="001F1DFA"/>
    <w:rsid w:val="001F52AB"/>
    <w:rsid w:val="001F56F4"/>
    <w:rsid w:val="001F578F"/>
    <w:rsid w:val="001F57FA"/>
    <w:rsid w:val="001F67E9"/>
    <w:rsid w:val="001F7DB8"/>
    <w:rsid w:val="002051C3"/>
    <w:rsid w:val="00205473"/>
    <w:rsid w:val="00206912"/>
    <w:rsid w:val="00214AF2"/>
    <w:rsid w:val="002266C1"/>
    <w:rsid w:val="002325EA"/>
    <w:rsid w:val="00232A02"/>
    <w:rsid w:val="00234165"/>
    <w:rsid w:val="00235554"/>
    <w:rsid w:val="00240FC4"/>
    <w:rsid w:val="00245102"/>
    <w:rsid w:val="0025403C"/>
    <w:rsid w:val="00254EA9"/>
    <w:rsid w:val="00261F3A"/>
    <w:rsid w:val="00262782"/>
    <w:rsid w:val="00267BBE"/>
    <w:rsid w:val="00271497"/>
    <w:rsid w:val="002739A5"/>
    <w:rsid w:val="002749D3"/>
    <w:rsid w:val="00275205"/>
    <w:rsid w:val="002830CA"/>
    <w:rsid w:val="0029057D"/>
    <w:rsid w:val="00290EED"/>
    <w:rsid w:val="00290F8A"/>
    <w:rsid w:val="002915E0"/>
    <w:rsid w:val="00295A21"/>
    <w:rsid w:val="002A0EDA"/>
    <w:rsid w:val="002A3636"/>
    <w:rsid w:val="002A523C"/>
    <w:rsid w:val="002B1D03"/>
    <w:rsid w:val="002C3739"/>
    <w:rsid w:val="002D3F0D"/>
    <w:rsid w:val="002D464F"/>
    <w:rsid w:val="002D6E48"/>
    <w:rsid w:val="002D7A30"/>
    <w:rsid w:val="002E5D14"/>
    <w:rsid w:val="002F25E1"/>
    <w:rsid w:val="002F3ED5"/>
    <w:rsid w:val="002F47F9"/>
    <w:rsid w:val="002F526E"/>
    <w:rsid w:val="002F55C8"/>
    <w:rsid w:val="002F5B98"/>
    <w:rsid w:val="00306D5F"/>
    <w:rsid w:val="003132A0"/>
    <w:rsid w:val="003203DF"/>
    <w:rsid w:val="00320415"/>
    <w:rsid w:val="00324190"/>
    <w:rsid w:val="00334E98"/>
    <w:rsid w:val="00336E54"/>
    <w:rsid w:val="00340B25"/>
    <w:rsid w:val="00341747"/>
    <w:rsid w:val="00344020"/>
    <w:rsid w:val="00344BD5"/>
    <w:rsid w:val="0034546B"/>
    <w:rsid w:val="00346714"/>
    <w:rsid w:val="00346B9A"/>
    <w:rsid w:val="00350850"/>
    <w:rsid w:val="0035146F"/>
    <w:rsid w:val="00361620"/>
    <w:rsid w:val="00363BF1"/>
    <w:rsid w:val="00376BC2"/>
    <w:rsid w:val="00390246"/>
    <w:rsid w:val="003A78B2"/>
    <w:rsid w:val="003A7C1F"/>
    <w:rsid w:val="003B2FB2"/>
    <w:rsid w:val="003B346D"/>
    <w:rsid w:val="003C54AD"/>
    <w:rsid w:val="003D1A6C"/>
    <w:rsid w:val="003D3CB9"/>
    <w:rsid w:val="003D549C"/>
    <w:rsid w:val="003E2F43"/>
    <w:rsid w:val="003F0639"/>
    <w:rsid w:val="003F4FC2"/>
    <w:rsid w:val="004079D4"/>
    <w:rsid w:val="00410DA7"/>
    <w:rsid w:val="00415FD8"/>
    <w:rsid w:val="00417E2C"/>
    <w:rsid w:val="00422D47"/>
    <w:rsid w:val="00435DD6"/>
    <w:rsid w:val="00441B39"/>
    <w:rsid w:val="00446F9D"/>
    <w:rsid w:val="00447769"/>
    <w:rsid w:val="00452B5C"/>
    <w:rsid w:val="004579AB"/>
    <w:rsid w:val="004703AD"/>
    <w:rsid w:val="00482F72"/>
    <w:rsid w:val="00490FC7"/>
    <w:rsid w:val="00494461"/>
    <w:rsid w:val="004964D1"/>
    <w:rsid w:val="004A2C4B"/>
    <w:rsid w:val="004A66D4"/>
    <w:rsid w:val="004B0A49"/>
    <w:rsid w:val="004B248E"/>
    <w:rsid w:val="004C34A6"/>
    <w:rsid w:val="004C4C13"/>
    <w:rsid w:val="004D009C"/>
    <w:rsid w:val="004D05A4"/>
    <w:rsid w:val="004D08B4"/>
    <w:rsid w:val="004D0E49"/>
    <w:rsid w:val="004D7DD8"/>
    <w:rsid w:val="004E45E7"/>
    <w:rsid w:val="004E77C7"/>
    <w:rsid w:val="004F271C"/>
    <w:rsid w:val="0050028C"/>
    <w:rsid w:val="00503624"/>
    <w:rsid w:val="00503666"/>
    <w:rsid w:val="00504C93"/>
    <w:rsid w:val="005058B4"/>
    <w:rsid w:val="00506041"/>
    <w:rsid w:val="00510B22"/>
    <w:rsid w:val="00515936"/>
    <w:rsid w:val="00524408"/>
    <w:rsid w:val="00530CF7"/>
    <w:rsid w:val="005319B2"/>
    <w:rsid w:val="0053221D"/>
    <w:rsid w:val="00532918"/>
    <w:rsid w:val="00532E89"/>
    <w:rsid w:val="00537C9A"/>
    <w:rsid w:val="00556084"/>
    <w:rsid w:val="0056437B"/>
    <w:rsid w:val="0057121E"/>
    <w:rsid w:val="005756A3"/>
    <w:rsid w:val="00575756"/>
    <w:rsid w:val="005850AE"/>
    <w:rsid w:val="00586FB7"/>
    <w:rsid w:val="00591171"/>
    <w:rsid w:val="005945ED"/>
    <w:rsid w:val="00597CDB"/>
    <w:rsid w:val="005A0F51"/>
    <w:rsid w:val="005B0CBB"/>
    <w:rsid w:val="005B1D99"/>
    <w:rsid w:val="005B4878"/>
    <w:rsid w:val="005B4FD1"/>
    <w:rsid w:val="005C2D80"/>
    <w:rsid w:val="005C43BA"/>
    <w:rsid w:val="005D15EF"/>
    <w:rsid w:val="005D2388"/>
    <w:rsid w:val="005E69FE"/>
    <w:rsid w:val="005F0DFA"/>
    <w:rsid w:val="005F46A0"/>
    <w:rsid w:val="006072F1"/>
    <w:rsid w:val="00613384"/>
    <w:rsid w:val="00623D0C"/>
    <w:rsid w:val="00632626"/>
    <w:rsid w:val="0063639E"/>
    <w:rsid w:val="00636B8B"/>
    <w:rsid w:val="0064103F"/>
    <w:rsid w:val="006428D5"/>
    <w:rsid w:val="006456DD"/>
    <w:rsid w:val="00651490"/>
    <w:rsid w:val="0065583B"/>
    <w:rsid w:val="00655DBC"/>
    <w:rsid w:val="006654C7"/>
    <w:rsid w:val="00667C18"/>
    <w:rsid w:val="00672126"/>
    <w:rsid w:val="00674E87"/>
    <w:rsid w:val="00675716"/>
    <w:rsid w:val="006830E1"/>
    <w:rsid w:val="006A00DF"/>
    <w:rsid w:val="006A1671"/>
    <w:rsid w:val="006A46DA"/>
    <w:rsid w:val="006A5042"/>
    <w:rsid w:val="006B2E33"/>
    <w:rsid w:val="006B61A4"/>
    <w:rsid w:val="006B7EAE"/>
    <w:rsid w:val="006D0BDA"/>
    <w:rsid w:val="006E7A61"/>
    <w:rsid w:val="006E7F0E"/>
    <w:rsid w:val="006F2C90"/>
    <w:rsid w:val="006F4138"/>
    <w:rsid w:val="006F42FC"/>
    <w:rsid w:val="007067CC"/>
    <w:rsid w:val="0071037E"/>
    <w:rsid w:val="00720E6F"/>
    <w:rsid w:val="00721B68"/>
    <w:rsid w:val="007250F6"/>
    <w:rsid w:val="00740DED"/>
    <w:rsid w:val="00740F66"/>
    <w:rsid w:val="00743D4C"/>
    <w:rsid w:val="0074528A"/>
    <w:rsid w:val="00760C1B"/>
    <w:rsid w:val="007644DA"/>
    <w:rsid w:val="0077375D"/>
    <w:rsid w:val="00774298"/>
    <w:rsid w:val="00774DFD"/>
    <w:rsid w:val="00782684"/>
    <w:rsid w:val="0078400D"/>
    <w:rsid w:val="00787C41"/>
    <w:rsid w:val="007930DE"/>
    <w:rsid w:val="007B01BA"/>
    <w:rsid w:val="007B3A59"/>
    <w:rsid w:val="007C1888"/>
    <w:rsid w:val="007C726E"/>
    <w:rsid w:val="007D31FA"/>
    <w:rsid w:val="007D6344"/>
    <w:rsid w:val="007E636C"/>
    <w:rsid w:val="007E698D"/>
    <w:rsid w:val="007E7157"/>
    <w:rsid w:val="007F606E"/>
    <w:rsid w:val="0080034C"/>
    <w:rsid w:val="00800502"/>
    <w:rsid w:val="008012CD"/>
    <w:rsid w:val="00806A98"/>
    <w:rsid w:val="00810A71"/>
    <w:rsid w:val="0081268C"/>
    <w:rsid w:val="00813563"/>
    <w:rsid w:val="008158BA"/>
    <w:rsid w:val="00820A7C"/>
    <w:rsid w:val="00820F38"/>
    <w:rsid w:val="0082440E"/>
    <w:rsid w:val="0082659B"/>
    <w:rsid w:val="00826BDA"/>
    <w:rsid w:val="00834894"/>
    <w:rsid w:val="00843401"/>
    <w:rsid w:val="00843B7B"/>
    <w:rsid w:val="00852454"/>
    <w:rsid w:val="00854524"/>
    <w:rsid w:val="00856BDA"/>
    <w:rsid w:val="00861AC0"/>
    <w:rsid w:val="00861D33"/>
    <w:rsid w:val="00865F23"/>
    <w:rsid w:val="00871094"/>
    <w:rsid w:val="0087428B"/>
    <w:rsid w:val="0087690E"/>
    <w:rsid w:val="008805A6"/>
    <w:rsid w:val="00886108"/>
    <w:rsid w:val="00895CE3"/>
    <w:rsid w:val="008A62EF"/>
    <w:rsid w:val="008A64CF"/>
    <w:rsid w:val="008B349E"/>
    <w:rsid w:val="008C0FF5"/>
    <w:rsid w:val="008C1EA7"/>
    <w:rsid w:val="008D1976"/>
    <w:rsid w:val="008D46DF"/>
    <w:rsid w:val="008D6869"/>
    <w:rsid w:val="008E2CCD"/>
    <w:rsid w:val="008E32B2"/>
    <w:rsid w:val="008F03BA"/>
    <w:rsid w:val="008F12B7"/>
    <w:rsid w:val="008F239E"/>
    <w:rsid w:val="008F2775"/>
    <w:rsid w:val="008F5CAA"/>
    <w:rsid w:val="008F699D"/>
    <w:rsid w:val="00902A60"/>
    <w:rsid w:val="00905363"/>
    <w:rsid w:val="009118F1"/>
    <w:rsid w:val="0091201D"/>
    <w:rsid w:val="00913D18"/>
    <w:rsid w:val="009226D8"/>
    <w:rsid w:val="009313E8"/>
    <w:rsid w:val="00947EC3"/>
    <w:rsid w:val="009518BA"/>
    <w:rsid w:val="00953B78"/>
    <w:rsid w:val="00955A12"/>
    <w:rsid w:val="00960252"/>
    <w:rsid w:val="009647A7"/>
    <w:rsid w:val="00972C49"/>
    <w:rsid w:val="00973E28"/>
    <w:rsid w:val="00974799"/>
    <w:rsid w:val="00975E11"/>
    <w:rsid w:val="0098077C"/>
    <w:rsid w:val="009849F8"/>
    <w:rsid w:val="00991C38"/>
    <w:rsid w:val="00992732"/>
    <w:rsid w:val="009A3EDC"/>
    <w:rsid w:val="009A7EB6"/>
    <w:rsid w:val="009D132F"/>
    <w:rsid w:val="009D22C1"/>
    <w:rsid w:val="009D7B40"/>
    <w:rsid w:val="009E3310"/>
    <w:rsid w:val="009E5210"/>
    <w:rsid w:val="009F3459"/>
    <w:rsid w:val="009F64A6"/>
    <w:rsid w:val="00A06EFC"/>
    <w:rsid w:val="00A17364"/>
    <w:rsid w:val="00A201AF"/>
    <w:rsid w:val="00A22C1F"/>
    <w:rsid w:val="00A23D47"/>
    <w:rsid w:val="00A33833"/>
    <w:rsid w:val="00A50711"/>
    <w:rsid w:val="00A5642A"/>
    <w:rsid w:val="00A56504"/>
    <w:rsid w:val="00A6178C"/>
    <w:rsid w:val="00A64804"/>
    <w:rsid w:val="00A6496C"/>
    <w:rsid w:val="00A66DC2"/>
    <w:rsid w:val="00A71BE0"/>
    <w:rsid w:val="00A75B0C"/>
    <w:rsid w:val="00A775A0"/>
    <w:rsid w:val="00A8090E"/>
    <w:rsid w:val="00A85796"/>
    <w:rsid w:val="00AA5078"/>
    <w:rsid w:val="00AB3286"/>
    <w:rsid w:val="00AB737C"/>
    <w:rsid w:val="00AC5CA2"/>
    <w:rsid w:val="00AD1C4C"/>
    <w:rsid w:val="00AD41ED"/>
    <w:rsid w:val="00AD68D5"/>
    <w:rsid w:val="00AE7762"/>
    <w:rsid w:val="00AF1E98"/>
    <w:rsid w:val="00AF6D86"/>
    <w:rsid w:val="00B138FB"/>
    <w:rsid w:val="00B151EF"/>
    <w:rsid w:val="00B307D4"/>
    <w:rsid w:val="00B32932"/>
    <w:rsid w:val="00B33007"/>
    <w:rsid w:val="00B40960"/>
    <w:rsid w:val="00B40CC2"/>
    <w:rsid w:val="00B41F2F"/>
    <w:rsid w:val="00B43F29"/>
    <w:rsid w:val="00B461A3"/>
    <w:rsid w:val="00B52674"/>
    <w:rsid w:val="00B52AD2"/>
    <w:rsid w:val="00B56644"/>
    <w:rsid w:val="00B6005D"/>
    <w:rsid w:val="00B6033E"/>
    <w:rsid w:val="00B6619B"/>
    <w:rsid w:val="00B70320"/>
    <w:rsid w:val="00B70F9A"/>
    <w:rsid w:val="00B72661"/>
    <w:rsid w:val="00B737B1"/>
    <w:rsid w:val="00B768DC"/>
    <w:rsid w:val="00B80E56"/>
    <w:rsid w:val="00B8311E"/>
    <w:rsid w:val="00B86236"/>
    <w:rsid w:val="00B916BE"/>
    <w:rsid w:val="00B955EA"/>
    <w:rsid w:val="00B95657"/>
    <w:rsid w:val="00BB4642"/>
    <w:rsid w:val="00BB470F"/>
    <w:rsid w:val="00BB5254"/>
    <w:rsid w:val="00BB5B3E"/>
    <w:rsid w:val="00BB71CE"/>
    <w:rsid w:val="00BD789C"/>
    <w:rsid w:val="00BE3864"/>
    <w:rsid w:val="00BE393E"/>
    <w:rsid w:val="00BE4D9C"/>
    <w:rsid w:val="00BE597F"/>
    <w:rsid w:val="00BF1C4B"/>
    <w:rsid w:val="00BF6948"/>
    <w:rsid w:val="00C03E1F"/>
    <w:rsid w:val="00C13B7B"/>
    <w:rsid w:val="00C20DCE"/>
    <w:rsid w:val="00C30FA2"/>
    <w:rsid w:val="00C35BA9"/>
    <w:rsid w:val="00C40606"/>
    <w:rsid w:val="00C437BC"/>
    <w:rsid w:val="00C45CE8"/>
    <w:rsid w:val="00C5358D"/>
    <w:rsid w:val="00C711DF"/>
    <w:rsid w:val="00C82AAA"/>
    <w:rsid w:val="00C87275"/>
    <w:rsid w:val="00CA0CEF"/>
    <w:rsid w:val="00CA25C0"/>
    <w:rsid w:val="00CA503F"/>
    <w:rsid w:val="00CB5227"/>
    <w:rsid w:val="00CC7730"/>
    <w:rsid w:val="00CD46B6"/>
    <w:rsid w:val="00CD6A1B"/>
    <w:rsid w:val="00CD7DFC"/>
    <w:rsid w:val="00CE3161"/>
    <w:rsid w:val="00CF4E48"/>
    <w:rsid w:val="00CF4FFD"/>
    <w:rsid w:val="00CF51A5"/>
    <w:rsid w:val="00CF6AF1"/>
    <w:rsid w:val="00D05B91"/>
    <w:rsid w:val="00D114D3"/>
    <w:rsid w:val="00D15FD8"/>
    <w:rsid w:val="00D164E8"/>
    <w:rsid w:val="00D20E83"/>
    <w:rsid w:val="00D24985"/>
    <w:rsid w:val="00D24F00"/>
    <w:rsid w:val="00D3204C"/>
    <w:rsid w:val="00D330B6"/>
    <w:rsid w:val="00D33214"/>
    <w:rsid w:val="00D43367"/>
    <w:rsid w:val="00D506E0"/>
    <w:rsid w:val="00D51CE6"/>
    <w:rsid w:val="00D56D64"/>
    <w:rsid w:val="00D57A12"/>
    <w:rsid w:val="00D611F9"/>
    <w:rsid w:val="00D6581B"/>
    <w:rsid w:val="00D665B5"/>
    <w:rsid w:val="00D67147"/>
    <w:rsid w:val="00D834FB"/>
    <w:rsid w:val="00D86950"/>
    <w:rsid w:val="00D901BD"/>
    <w:rsid w:val="00DA58E3"/>
    <w:rsid w:val="00DB22B9"/>
    <w:rsid w:val="00DB48A7"/>
    <w:rsid w:val="00DB6FBE"/>
    <w:rsid w:val="00DC2A31"/>
    <w:rsid w:val="00DC4EA0"/>
    <w:rsid w:val="00DC53F2"/>
    <w:rsid w:val="00DC6FF9"/>
    <w:rsid w:val="00DD053A"/>
    <w:rsid w:val="00DD1853"/>
    <w:rsid w:val="00DD4E35"/>
    <w:rsid w:val="00DE02C6"/>
    <w:rsid w:val="00DE0C32"/>
    <w:rsid w:val="00DE0C7A"/>
    <w:rsid w:val="00DE1DE7"/>
    <w:rsid w:val="00DF267E"/>
    <w:rsid w:val="00DF3C11"/>
    <w:rsid w:val="00E01DE4"/>
    <w:rsid w:val="00E04E9C"/>
    <w:rsid w:val="00E05737"/>
    <w:rsid w:val="00E15BBE"/>
    <w:rsid w:val="00E16983"/>
    <w:rsid w:val="00E22ED5"/>
    <w:rsid w:val="00E23B20"/>
    <w:rsid w:val="00E23E50"/>
    <w:rsid w:val="00E27645"/>
    <w:rsid w:val="00E27C01"/>
    <w:rsid w:val="00E334B0"/>
    <w:rsid w:val="00E34F3D"/>
    <w:rsid w:val="00E437FA"/>
    <w:rsid w:val="00E453BF"/>
    <w:rsid w:val="00E50E89"/>
    <w:rsid w:val="00E53289"/>
    <w:rsid w:val="00E57D32"/>
    <w:rsid w:val="00E57ED1"/>
    <w:rsid w:val="00E608C5"/>
    <w:rsid w:val="00E60C3A"/>
    <w:rsid w:val="00E60F1C"/>
    <w:rsid w:val="00E61FC5"/>
    <w:rsid w:val="00E66279"/>
    <w:rsid w:val="00E678E1"/>
    <w:rsid w:val="00E708F1"/>
    <w:rsid w:val="00E80B95"/>
    <w:rsid w:val="00E82098"/>
    <w:rsid w:val="00E87A52"/>
    <w:rsid w:val="00E87D81"/>
    <w:rsid w:val="00EB015A"/>
    <w:rsid w:val="00EB3D26"/>
    <w:rsid w:val="00EC053A"/>
    <w:rsid w:val="00ED27BB"/>
    <w:rsid w:val="00EE0700"/>
    <w:rsid w:val="00EE0CC9"/>
    <w:rsid w:val="00EE3908"/>
    <w:rsid w:val="00EE635C"/>
    <w:rsid w:val="00EE7044"/>
    <w:rsid w:val="00EF7539"/>
    <w:rsid w:val="00F02AF7"/>
    <w:rsid w:val="00F04FC8"/>
    <w:rsid w:val="00F143D8"/>
    <w:rsid w:val="00F15490"/>
    <w:rsid w:val="00F15A39"/>
    <w:rsid w:val="00F20547"/>
    <w:rsid w:val="00F20E26"/>
    <w:rsid w:val="00F21F0E"/>
    <w:rsid w:val="00F25AF3"/>
    <w:rsid w:val="00F437E2"/>
    <w:rsid w:val="00F43AF2"/>
    <w:rsid w:val="00F5005F"/>
    <w:rsid w:val="00F5180F"/>
    <w:rsid w:val="00F51893"/>
    <w:rsid w:val="00F51FE0"/>
    <w:rsid w:val="00F60403"/>
    <w:rsid w:val="00F613AD"/>
    <w:rsid w:val="00F73FF2"/>
    <w:rsid w:val="00F757DF"/>
    <w:rsid w:val="00F8257F"/>
    <w:rsid w:val="00F86E62"/>
    <w:rsid w:val="00F908C9"/>
    <w:rsid w:val="00FA237B"/>
    <w:rsid w:val="00FA4E74"/>
    <w:rsid w:val="00FA7EAD"/>
    <w:rsid w:val="00FB2F82"/>
    <w:rsid w:val="00FB50CA"/>
    <w:rsid w:val="00FB7493"/>
    <w:rsid w:val="00FC6246"/>
    <w:rsid w:val="00FC7A68"/>
    <w:rsid w:val="00FC7AF5"/>
    <w:rsid w:val="00FE1A68"/>
    <w:rsid w:val="00FF10B6"/>
    <w:rsid w:val="00FF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339311"/>
  <w15:docId w15:val="{4572FE2C-E328-4CC9-BE13-2AA1668E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86FB7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86FB7"/>
    <w:pPr>
      <w:tabs>
        <w:tab w:val="center" w:pos="4153"/>
        <w:tab w:val="right" w:pos="8306"/>
      </w:tabs>
    </w:pPr>
  </w:style>
  <w:style w:type="character" w:customStyle="1" w:styleId="1">
    <w:name w:val="Гиперссылка1"/>
    <w:rsid w:val="00586FB7"/>
    <w:rPr>
      <w:color w:val="0000FF"/>
      <w:u w:val="single"/>
    </w:rPr>
  </w:style>
  <w:style w:type="character" w:styleId="a4">
    <w:name w:val="Hyperlink"/>
    <w:rsid w:val="00586FB7"/>
    <w:rPr>
      <w:color w:val="0000FF"/>
      <w:u w:val="single"/>
    </w:rPr>
  </w:style>
  <w:style w:type="paragraph" w:customStyle="1" w:styleId="125">
    <w:name w:val="Стиль по ширине Первая строка:  125 см"/>
    <w:basedOn w:val="a"/>
    <w:rsid w:val="00586FB7"/>
    <w:pPr>
      <w:ind w:firstLine="709"/>
      <w:jc w:val="both"/>
    </w:pPr>
  </w:style>
  <w:style w:type="paragraph" w:styleId="a5">
    <w:name w:val="Balloon Text"/>
    <w:basedOn w:val="a"/>
    <w:link w:val="a6"/>
    <w:rsid w:val="003F4FC2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rsid w:val="003F4FC2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rsid w:val="00A75B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A75B0C"/>
    <w:rPr>
      <w:sz w:val="24"/>
    </w:rPr>
  </w:style>
  <w:style w:type="table" w:styleId="a9">
    <w:name w:val="Table Grid"/>
    <w:basedOn w:val="a1"/>
    <w:uiPriority w:val="39"/>
    <w:rsid w:val="00290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9647A7"/>
    <w:pPr>
      <w:ind w:left="720"/>
      <w:contextualSpacing/>
    </w:pPr>
  </w:style>
  <w:style w:type="paragraph" w:customStyle="1" w:styleId="Style54">
    <w:name w:val="Style54"/>
    <w:basedOn w:val="a"/>
    <w:rsid w:val="00E23B20"/>
    <w:pPr>
      <w:overflowPunct/>
      <w:textAlignment w:val="auto"/>
    </w:pPr>
    <w:rPr>
      <w:szCs w:val="24"/>
    </w:rPr>
  </w:style>
  <w:style w:type="character" w:customStyle="1" w:styleId="FontStyle183">
    <w:name w:val="Font Style183"/>
    <w:rsid w:val="00E23B20"/>
    <w:rPr>
      <w:rFonts w:ascii="Times New Roman" w:hAnsi="Times New Roman" w:cs="Times New Roman"/>
      <w:b/>
      <w:bCs/>
      <w:i/>
      <w:iCs/>
      <w:sz w:val="14"/>
      <w:szCs w:val="14"/>
    </w:rPr>
  </w:style>
  <w:style w:type="paragraph" w:customStyle="1" w:styleId="Style16">
    <w:name w:val="Style16"/>
    <w:basedOn w:val="a"/>
    <w:rsid w:val="00E23B20"/>
    <w:pPr>
      <w:overflowPunct/>
      <w:spacing w:line="612" w:lineRule="exact"/>
      <w:textAlignment w:val="auto"/>
    </w:pPr>
    <w:rPr>
      <w:szCs w:val="24"/>
    </w:rPr>
  </w:style>
  <w:style w:type="character" w:customStyle="1" w:styleId="FontStyle130">
    <w:name w:val="Font Style130"/>
    <w:rsid w:val="00E23B20"/>
    <w:rPr>
      <w:rFonts w:ascii="Times New Roman" w:hAnsi="Times New Roman" w:cs="Times New Roman"/>
      <w:sz w:val="22"/>
      <w:szCs w:val="22"/>
    </w:rPr>
  </w:style>
  <w:style w:type="paragraph" w:customStyle="1" w:styleId="Style29">
    <w:name w:val="Style29"/>
    <w:basedOn w:val="a"/>
    <w:rsid w:val="00852454"/>
    <w:pPr>
      <w:overflowPunct/>
      <w:spacing w:line="230" w:lineRule="exact"/>
      <w:jc w:val="both"/>
      <w:textAlignment w:val="auto"/>
    </w:pPr>
    <w:rPr>
      <w:szCs w:val="24"/>
    </w:rPr>
  </w:style>
  <w:style w:type="paragraph" w:customStyle="1" w:styleId="Style52">
    <w:name w:val="Style52"/>
    <w:basedOn w:val="a"/>
    <w:rsid w:val="00852454"/>
    <w:pPr>
      <w:overflowPunct/>
      <w:textAlignment w:val="auto"/>
    </w:pPr>
    <w:rPr>
      <w:szCs w:val="24"/>
    </w:rPr>
  </w:style>
  <w:style w:type="character" w:customStyle="1" w:styleId="FontStyle132">
    <w:name w:val="Font Style132"/>
    <w:rsid w:val="00852454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852454"/>
    <w:rPr>
      <w:rFonts w:ascii="Times New Roman" w:hAnsi="Times New Roman" w:cs="Times New Roman"/>
      <w:b/>
      <w:bCs/>
      <w:sz w:val="22"/>
      <w:szCs w:val="22"/>
    </w:rPr>
  </w:style>
  <w:style w:type="table" w:customStyle="1" w:styleId="10">
    <w:name w:val="Сетка таблицы1"/>
    <w:basedOn w:val="a1"/>
    <w:next w:val="a9"/>
    <w:uiPriority w:val="39"/>
    <w:rsid w:val="006B61A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9"/>
    <w:uiPriority w:val="39"/>
    <w:rsid w:val="006A4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9"/>
    <w:uiPriority w:val="39"/>
    <w:rsid w:val="00267B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9"/>
    <w:uiPriority w:val="39"/>
    <w:rsid w:val="009602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9"/>
    <w:uiPriority w:val="39"/>
    <w:rsid w:val="00655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9"/>
    <w:uiPriority w:val="39"/>
    <w:rsid w:val="00F90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76;&#1086;&#1082;&#1091;&#1084;&#1077;&#1085;&#1090;&#1099;%20&#1091;&#1095;&#1077;&#1073;&#1085;&#1072;&#1103;%20&#1095;&#1072;&#1089;&#1090;&#1100;\&#1087;&#1088;&#1080;&#1082;&#1072;&#1079;&#1099;%20&#1085;&#1072;%20&#1086;&#1090;&#1082;&#1088;&#1099;&#1090;&#1080;&#1077;%20&#1091;&#1095;&#1077;&#1073;&#1085;&#1099;&#1093;%20&#1075;&#1088;&#1091;&#1087;&#1087;\&#1055;&#1088;&#1080;&#1082;&#1072;&#1079;%20&#1053;&#1054;&#1042;&#1067;&#1049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9D8D90-BC4A-4A88-BF25-AD155AF20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Приказ НОВЫЙ</Template>
  <TotalTime>146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Жилищный Комитет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Arina</cp:lastModifiedBy>
  <cp:revision>67</cp:revision>
  <cp:lastPrinted>2025-10-23T10:01:00Z</cp:lastPrinted>
  <dcterms:created xsi:type="dcterms:W3CDTF">2024-07-08T09:05:00Z</dcterms:created>
  <dcterms:modified xsi:type="dcterms:W3CDTF">2026-10-14T12:57:00Z</dcterms:modified>
</cp:coreProperties>
</file>